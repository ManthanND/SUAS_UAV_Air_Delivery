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A90C706" w14:textId="77777777" w:rsidTr="00A43A5B">
        <w:trPr>
          <w:cantSplit/>
          <w:trHeight w:val="4488"/>
        </w:trPr>
        <w:tc>
          <w:tcPr>
            <w:tcW w:w="6285" w:type="dxa"/>
          </w:tcPr>
          <w:p w14:paraId="4D3CA7BC" w14:textId="3CFCC73F" w:rsidR="00F448BC" w:rsidRDefault="00761630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748A1D" wp14:editId="7686E8CD">
                  <wp:extent cx="3853815" cy="251904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0E488888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2AFBC777" w14:textId="7A372894" w:rsidR="00B77317" w:rsidRPr="00CD1539" w:rsidRDefault="0076163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UGV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mk</w:t>
                  </w:r>
                  <w:proofErr w:type="spell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3_sim</w:t>
                  </w:r>
                </w:p>
                <w:p w14:paraId="181FF6DA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1D4DBBC6" w14:textId="4B4E12E8" w:rsidR="00B77317" w:rsidRPr="00CD1539" w:rsidRDefault="00761630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28 January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4A2965B5" w14:textId="37E8A7F3" w:rsidR="00B77317" w:rsidRPr="00CD1539" w:rsidRDefault="00761630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Drop Test 4</w:t>
                  </w:r>
                </w:p>
                <w:p w14:paraId="312FB53C" w14:textId="2226B970" w:rsidR="00B77317" w:rsidRPr="006A441F" w:rsidRDefault="00761630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Drop Test</w:t>
                  </w:r>
                </w:p>
              </w:tc>
            </w:tr>
            <w:tr w:rsidR="00B77317" w14:paraId="02193331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0FAA72B2" w14:textId="4435DE08" w:rsidR="00B77317" w:rsidRDefault="00761630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2FD9915C" w14:textId="66A9B05C" w:rsidR="00761630" w:rsidRDefault="001041F1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2767215" w:history="1">
                        <w:r w:rsidR="00761630" w:rsidRPr="00FD27E7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761630">
                          <w:rPr>
                            <w:noProof/>
                            <w:webHidden/>
                          </w:rPr>
                          <w:tab/>
                        </w:r>
                        <w:r w:rsidR="0076163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61630">
                          <w:rPr>
                            <w:noProof/>
                            <w:webHidden/>
                          </w:rPr>
                          <w:instrText xml:space="preserve"> PAGEREF _Toc62767215 \h </w:instrText>
                        </w:r>
                        <w:r w:rsidR="00761630">
                          <w:rPr>
                            <w:noProof/>
                            <w:webHidden/>
                          </w:rPr>
                        </w:r>
                        <w:r w:rsidR="0076163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61630">
                          <w:rPr>
                            <w:noProof/>
                            <w:webHidden/>
                          </w:rPr>
                          <w:t>1</w:t>
                        </w:r>
                        <w:r w:rsidR="0076163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8AA453F" w14:textId="6EBCCC65" w:rsidR="00761630" w:rsidRDefault="00761630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62767216" w:history="1">
                        <w:r w:rsidRPr="00FD27E7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_Toc62767216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72F5F06" w14:textId="7115D620" w:rsidR="00761630" w:rsidRDefault="00761630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62767217" w:history="1">
                        <w:r w:rsidRPr="00FD27E7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_Toc62767217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F5D3A8C" w14:textId="58B19196" w:rsidR="00761630" w:rsidRDefault="00761630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62767218" w:history="1">
                        <w:r w:rsidRPr="00FD27E7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_Toc62767218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9C171A" w14:textId="508B52CC" w:rsidR="00761630" w:rsidRDefault="00761630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62767219" w:history="1">
                        <w:r w:rsidRPr="00FD27E7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_Toc62767219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D2F1F3B" w14:textId="06168509" w:rsidR="00761630" w:rsidRDefault="00761630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62767220" w:history="1">
                        <w:r w:rsidRPr="00FD27E7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_Toc62767220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3CDEBA8" w14:textId="4A137011" w:rsidR="00761630" w:rsidRDefault="00761630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62767221" w:history="1">
                        <w:r w:rsidRPr="00FD27E7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_Toc62767221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DD661F8" w14:textId="5E7B0C59" w:rsidR="00761630" w:rsidRDefault="00761630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62767222" w:history="1">
                        <w:r w:rsidRPr="00FD27E7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_Toc62767222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4797469" w14:textId="30B75634" w:rsidR="00761630" w:rsidRDefault="00761630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62767223" w:history="1">
                        <w:r w:rsidRPr="00FD27E7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_Toc62767223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273A9CC" w14:textId="1D447D7E" w:rsidR="00761630" w:rsidRDefault="00761630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62767224" w:history="1">
                        <w:r w:rsidRPr="00FD27E7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_Toc62767224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FECD5D" w14:textId="0A45E628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1BCDA071" w14:textId="77777777" w:rsidR="00F448BC" w:rsidRDefault="00F448BC" w:rsidP="00A5373F"/>
        </w:tc>
      </w:tr>
      <w:tr w:rsidR="00F448BC" w14:paraId="6D5E184D" w14:textId="77777777" w:rsidTr="00BE081A">
        <w:trPr>
          <w:cantSplit/>
          <w:trHeight w:val="3924"/>
        </w:trPr>
        <w:tc>
          <w:tcPr>
            <w:tcW w:w="6285" w:type="dxa"/>
          </w:tcPr>
          <w:p w14:paraId="5F3015F5" w14:textId="7AD85412" w:rsidR="00C27B5D" w:rsidRDefault="00761630" w:rsidP="00C27B5D">
            <w:pPr>
              <w:pStyle w:val="Heading1"/>
              <w:outlineLvl w:val="0"/>
            </w:pPr>
            <w:bookmarkStart w:id="0" w:name="_Toc62767215"/>
            <w:r>
              <w:t>Description</w:t>
            </w:r>
            <w:bookmarkEnd w:id="0"/>
          </w:p>
          <w:p w14:paraId="52C73D9B" w14:textId="1B3ADC5C" w:rsidR="00F448BC" w:rsidRPr="00E65D6E" w:rsidRDefault="00761630" w:rsidP="00FF408C">
            <w:r>
              <w:t>No Data</w:t>
            </w:r>
          </w:p>
        </w:tc>
        <w:tc>
          <w:tcPr>
            <w:tcW w:w="4713" w:type="dxa"/>
            <w:vMerge/>
          </w:tcPr>
          <w:p w14:paraId="409348D6" w14:textId="77777777" w:rsidR="00F448BC" w:rsidRPr="00A33AA4" w:rsidRDefault="00F448BC" w:rsidP="00840CC7">
            <w:pPr>
              <w:pStyle w:val="TOC3"/>
            </w:pPr>
          </w:p>
        </w:tc>
      </w:tr>
    </w:tbl>
    <w:p w14:paraId="4DD724A7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3DFAF845" w14:textId="77777777" w:rsidTr="00DD03CF">
        <w:tc>
          <w:tcPr>
            <w:tcW w:w="11016" w:type="dxa"/>
          </w:tcPr>
          <w:p w14:paraId="51A5FD0C" w14:textId="5B073AAA" w:rsidR="00343025" w:rsidRDefault="00761630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62767216"/>
            <w:r>
              <w:lastRenderedPageBreak/>
              <w:t>Assumptions</w:t>
            </w:r>
            <w:bookmarkEnd w:id="4"/>
          </w:p>
          <w:p w14:paraId="5A45AC97" w14:textId="1C251289" w:rsidR="00A96F2C" w:rsidRDefault="00A96F2C" w:rsidP="00A96F2C"/>
        </w:tc>
      </w:tr>
    </w:tbl>
    <w:p w14:paraId="6013399E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6F7E8C08" w14:textId="77777777" w:rsidTr="00ED5A01">
        <w:tc>
          <w:tcPr>
            <w:tcW w:w="11016" w:type="dxa"/>
          </w:tcPr>
          <w:p w14:paraId="5C965856" w14:textId="4F2F5B6E" w:rsidR="00FF408C" w:rsidRDefault="00761630" w:rsidP="00FF408C">
            <w:pPr>
              <w:pStyle w:val="Heading1"/>
              <w:outlineLvl w:val="0"/>
            </w:pPr>
            <w:bookmarkStart w:id="5" w:name="_Toc62767217"/>
            <w:r>
              <w:t>Model Information</w:t>
            </w:r>
            <w:bookmarkEnd w:id="5"/>
          </w:p>
          <w:p w14:paraId="0EC7B157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7A86F41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5B3C8CD4" w14:textId="77777777" w:rsidTr="00077EA0">
                    <w:tc>
                      <w:tcPr>
                        <w:tcW w:w="8640" w:type="dxa"/>
                      </w:tcPr>
                      <w:p w14:paraId="1DEAFEC5" w14:textId="1DA21F84" w:rsidR="00077EA0" w:rsidRDefault="00761630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F9FD1AF" wp14:editId="71DBA839">
                              <wp:extent cx="5349240" cy="3496310"/>
                              <wp:effectExtent l="0" t="0" r="3810" b="889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4963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CF382DF" w14:textId="60C3C9CC" w:rsidR="00C16188" w:rsidRDefault="00761630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UGV mk 3_sim</w:t>
                  </w:r>
                </w:p>
                <w:p w14:paraId="64F08764" w14:textId="7DC7B5F8" w:rsidR="00C16188" w:rsidRDefault="00761630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6FA3BD0C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503F93" w14:textId="2A2149C6" w:rsidR="00C16188" w:rsidRPr="0044448A" w:rsidRDefault="00761630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6AC01DAE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985C9C" w14:textId="62153647" w:rsidR="00C16188" w:rsidRDefault="00761630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B25B234" w14:textId="68BA79BD" w:rsidR="00C16188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322D29" w14:textId="47E13D8B" w:rsidR="00C16188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FB678A" w14:textId="33D506DD" w:rsidR="00C16188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761630" w14:paraId="3BF845D1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87E358" w14:textId="0DCBB0FE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50296E26" w14:textId="140499BE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F8AC313" wp14:editId="1FA872F3">
                        <wp:extent cx="1562735" cy="1021715"/>
                        <wp:effectExtent l="0" t="0" r="0" b="698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739712" w14:textId="0CB14FAF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FA3684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Mass:0.224014 kg</w:t>
                  </w:r>
                </w:p>
                <w:p w14:paraId="11D7279B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Volume:2.85005e-05 m^3</w:t>
                  </w:r>
                </w:p>
                <w:p w14:paraId="42352520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14:paraId="64A2E749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Weight:2.19534 N</w:t>
                  </w:r>
                </w:p>
                <w:p w14:paraId="4D7783A0" w14:textId="0BDE27A0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EF2E5A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Designs\Axle - Rear.SLDPRT</w:t>
                  </w:r>
                </w:p>
                <w:p w14:paraId="7D017527" w14:textId="31D1FEC0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22:21:01 2021</w:t>
                  </w:r>
                </w:p>
              </w:tc>
            </w:tr>
            <w:tr w:rsidR="00761630" w14:paraId="06B09007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9B2516" w14:textId="0DD7E760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60EAA5BE" w14:textId="4B23DCF7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9E0DDA7" wp14:editId="6D942ADC">
                        <wp:extent cx="1562735" cy="1021715"/>
                        <wp:effectExtent l="0" t="0" r="0" b="698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E54151" w14:textId="178F3C7F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755EAE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Mass:0.032111 kg</w:t>
                  </w:r>
                </w:p>
                <w:p w14:paraId="23FB05B1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Volume:3.77777e-06 m^3</w:t>
                  </w:r>
                </w:p>
                <w:p w14:paraId="1929A026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0978E27C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Weight:0.314688 N</w:t>
                  </w:r>
                </w:p>
                <w:p w14:paraId="0A078B5C" w14:textId="6CF18B46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F237EE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Designs\Mark 3 - Simulation\Axle-ugv bushing.SLDPRT</w:t>
                  </w:r>
                </w:p>
                <w:p w14:paraId="5E79EE1C" w14:textId="1C588153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17DBFFB9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920694" w14:textId="40E7FB96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031331CA" w14:textId="68DF5594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AE2EE86" wp14:editId="13AD0865">
                        <wp:extent cx="1562735" cy="1021715"/>
                        <wp:effectExtent l="0" t="0" r="0" b="698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9B394" w14:textId="328FBFEF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261AD1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Mass:0.032111 kg</w:t>
                  </w:r>
                </w:p>
                <w:p w14:paraId="67E7CC2F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Volume:3.77777e-06 m^3</w:t>
                  </w:r>
                </w:p>
                <w:p w14:paraId="54CAC9E8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4C74992F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Weight:0.314688 N</w:t>
                  </w:r>
                </w:p>
                <w:p w14:paraId="7C1AFA26" w14:textId="02B09C9B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543B34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Designs\Mark 3 - Simulation\Axle-ugv bushing.SLDPRT</w:t>
                  </w:r>
                </w:p>
                <w:p w14:paraId="31FB7C4A" w14:textId="746FFC46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344C5CC5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EE11B4" w14:textId="2EFDA48C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Cut-Extrude5</w:t>
                  </w:r>
                </w:p>
                <w:p w14:paraId="612A1AC1" w14:textId="2E0D1F16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86E514E" wp14:editId="0A7D6DBB">
                        <wp:extent cx="1562735" cy="1021715"/>
                        <wp:effectExtent l="0" t="0" r="0" b="698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513B67" w14:textId="7F098DDC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003B84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Mass:1.16021 kg</w:t>
                  </w:r>
                </w:p>
                <w:p w14:paraId="40A0F056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Volume:0.00113746 m^3</w:t>
                  </w:r>
                </w:p>
                <w:p w14:paraId="64F890D1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Density:1,020 kg/m^3</w:t>
                  </w:r>
                </w:p>
                <w:p w14:paraId="447DC3F1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Weight:11.3701 N</w:t>
                  </w:r>
                </w:p>
                <w:p w14:paraId="7260975C" w14:textId="2ED88BF3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12ED6B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Designs\Chassis mk 2.SLDPRT</w:t>
                  </w:r>
                </w:p>
                <w:p w14:paraId="7E9BA66B" w14:textId="302AED40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22:21:01 2021</w:t>
                  </w:r>
                </w:p>
              </w:tc>
            </w:tr>
            <w:tr w:rsidR="00761630" w14:paraId="080DE828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8FBBD1" w14:textId="6B91F00A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Fillet4</w:t>
                  </w:r>
                </w:p>
                <w:p w14:paraId="5525415A" w14:textId="5E23DF05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12FAA12" wp14:editId="2BB162E8">
                        <wp:extent cx="1562735" cy="1021715"/>
                        <wp:effectExtent l="0" t="0" r="0" b="698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49006D" w14:textId="571F585F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64DBF0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Mass:0.498454 kg</w:t>
                  </w:r>
                </w:p>
                <w:p w14:paraId="377BAE95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Volume:6.34165e-05 m^3</w:t>
                  </w:r>
                </w:p>
                <w:p w14:paraId="622A67E7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14:paraId="4134407A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Weight:4.88484 N</w:t>
                  </w:r>
                </w:p>
                <w:p w14:paraId="38A20A33" w14:textId="0FE0E169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1A5871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Designs\Motor-L.SLDPRT</w:t>
                  </w:r>
                </w:p>
                <w:p w14:paraId="3B6E0DA3" w14:textId="01BFA64B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22:21:01 2021</w:t>
                  </w:r>
                </w:p>
              </w:tc>
            </w:tr>
            <w:tr w:rsidR="00761630" w14:paraId="25A6F86B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8FF404" w14:textId="509E552C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Fillet4</w:t>
                  </w:r>
                </w:p>
                <w:p w14:paraId="6590FABE" w14:textId="46B6FF13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5645524" wp14:editId="6403D9A4">
                        <wp:extent cx="1562735" cy="1021715"/>
                        <wp:effectExtent l="0" t="0" r="0" b="698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F03B32" w14:textId="7219BA0C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7C6EA1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Mass:0.498454 kg</w:t>
                  </w:r>
                </w:p>
                <w:p w14:paraId="3A4AA6AC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Volume:6.34165e-05 m^3</w:t>
                  </w:r>
                </w:p>
                <w:p w14:paraId="6F287687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Density:7,860 kg/m^3</w:t>
                  </w:r>
                </w:p>
                <w:p w14:paraId="144EDD54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Weight:4.88484 N</w:t>
                  </w:r>
                </w:p>
                <w:p w14:paraId="6C1B9D6A" w14:textId="7E5815F2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B6F9FD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Designs\Motor-R.SLDPRT</w:t>
                  </w:r>
                </w:p>
                <w:p w14:paraId="7A72EACF" w14:textId="47A14004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1BD99552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94E608" w14:textId="0E2B4B57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14:paraId="18498D7C" w14:textId="36D3BB05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3BA7E50" wp14:editId="3EE55EEF">
                        <wp:extent cx="1562735" cy="1021715"/>
                        <wp:effectExtent l="0" t="0" r="0" b="698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C599F3" w14:textId="51FCA17B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AADD0B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Mass:0.0198524 kg</w:t>
                  </w:r>
                </w:p>
                <w:p w14:paraId="6596FC3E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Volume:2.33558e-06 m^3</w:t>
                  </w:r>
                </w:p>
                <w:p w14:paraId="7BD0890C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04B6928C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Weight:0.194554 N</w:t>
                  </w:r>
                </w:p>
                <w:p w14:paraId="2FAFD931" w14:textId="0A2691DD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31C305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Designs\Motor-wheel bearing - L.SLDPRT</w:t>
                  </w:r>
                </w:p>
                <w:p w14:paraId="082C0572" w14:textId="3E133A2F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009E8618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23965" w14:textId="16A1324F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14:paraId="58A0798F" w14:textId="1951EB7A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6C35998" wp14:editId="0158E120">
                        <wp:extent cx="1562735" cy="1021715"/>
                        <wp:effectExtent l="0" t="0" r="0" b="698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6440B0" w14:textId="2DCE3EAF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B35252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Mass:0.0198524 kg</w:t>
                  </w:r>
                </w:p>
                <w:p w14:paraId="54E50A20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Volume:2.33558e-06 m^3</w:t>
                  </w:r>
                </w:p>
                <w:p w14:paraId="45FA295E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2B8F464F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Weight:0.194554 N</w:t>
                  </w:r>
                </w:p>
                <w:p w14:paraId="64125C54" w14:textId="2911D118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093D0F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Designs\Motor-wheel bearing - R.SLDPRT</w:t>
                  </w:r>
                </w:p>
                <w:p w14:paraId="2F6CEBCB" w14:textId="47785818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75976B0D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8AF4CC" w14:textId="2391F656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59DE2B26" w14:textId="0A0D820E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3430391" wp14:editId="1291D360">
                        <wp:extent cx="1562735" cy="1021715"/>
                        <wp:effectExtent l="0" t="0" r="0" b="698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2A2B78" w14:textId="7AB37FB8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6135E2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Mass:0.53295 kg</w:t>
                  </w:r>
                </w:p>
                <w:p w14:paraId="3412C8EC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Volume:0.0005225 m^3</w:t>
                  </w:r>
                </w:p>
                <w:p w14:paraId="19B3F90C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Density:1,020 kg/m^3</w:t>
                  </w:r>
                </w:p>
                <w:p w14:paraId="6AB9440D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Weight:5.22291 N</w:t>
                  </w:r>
                </w:p>
                <w:p w14:paraId="5BD26C30" w14:textId="2865F6C9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292B00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Designs\Sliding door top.SLDPRT</w:t>
                  </w:r>
                </w:p>
                <w:p w14:paraId="328D6639" w14:textId="3D6392C4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40919736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F2C377" w14:textId="3EBF1014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Cut-Extrude3</w:t>
                  </w:r>
                </w:p>
                <w:p w14:paraId="18417BE2" w14:textId="61DFF5F4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7EB8CE5" wp14:editId="70DCC1D6">
                        <wp:extent cx="1562735" cy="1021715"/>
                        <wp:effectExtent l="0" t="0" r="0" b="698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3A43CD" w14:textId="0A330122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38D849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Mass:0.331418 kg</w:t>
                  </w:r>
                </w:p>
                <w:p w14:paraId="2932A5BD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Volume:0.000324919 m^3</w:t>
                  </w:r>
                </w:p>
                <w:p w14:paraId="6B73FD37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Density:1,020 kg/m^3</w:t>
                  </w:r>
                </w:p>
                <w:p w14:paraId="59C63FD2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Weight:3.24789 N</w:t>
                  </w:r>
                </w:p>
                <w:p w14:paraId="0D47D9E1" w14:textId="5BC61952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9B3235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Designs\Wheel mk 2.SLDPRT</w:t>
                  </w:r>
                </w:p>
                <w:p w14:paraId="187E4E61" w14:textId="24E21491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22:21:01 2021</w:t>
                  </w:r>
                </w:p>
              </w:tc>
            </w:tr>
            <w:tr w:rsidR="00761630" w14:paraId="272F1563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62C065" w14:textId="04B64F00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Cut-Extrude3</w:t>
                  </w:r>
                </w:p>
                <w:p w14:paraId="637BAAFF" w14:textId="220D5A3C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54B6644" wp14:editId="393FFF63">
                        <wp:extent cx="1562735" cy="1021715"/>
                        <wp:effectExtent l="0" t="0" r="0" b="698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5BDD58" w14:textId="103AABAC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8C4C1D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Mass:0.331418 kg</w:t>
                  </w:r>
                </w:p>
                <w:p w14:paraId="085B8BFD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Volume:0.000324919 m^3</w:t>
                  </w:r>
                </w:p>
                <w:p w14:paraId="5C45BCE0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Density:1,020 kg/m^3</w:t>
                  </w:r>
                </w:p>
                <w:p w14:paraId="11D94539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Weight:3.24789 N</w:t>
                  </w:r>
                </w:p>
                <w:p w14:paraId="5147313D" w14:textId="7A6BBA5C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BF591A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Designs\Wheel mk 2.SLDPRT</w:t>
                  </w:r>
                </w:p>
                <w:p w14:paraId="3338DACF" w14:textId="2CC9F0FF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22:21:01 2021</w:t>
                  </w:r>
                </w:p>
              </w:tc>
            </w:tr>
            <w:tr w:rsidR="00761630" w14:paraId="72295B2E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5436CE" w14:textId="283C5BD7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Cut-Extrude3</w:t>
                  </w:r>
                </w:p>
                <w:p w14:paraId="3DC74D62" w14:textId="672D15F4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7B02CBF" wp14:editId="2F81B2F4">
                        <wp:extent cx="1562735" cy="1021715"/>
                        <wp:effectExtent l="0" t="0" r="0" b="698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F08C8F" w14:textId="31535304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DCF5FE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Mass:0.331418 kg</w:t>
                  </w:r>
                </w:p>
                <w:p w14:paraId="2A105696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Volume:0.000324919 m^3</w:t>
                  </w:r>
                </w:p>
                <w:p w14:paraId="7611B48A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Density:1,020 kg/m^3</w:t>
                  </w:r>
                </w:p>
                <w:p w14:paraId="05FD358D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Weight:3.24789 N</w:t>
                  </w:r>
                </w:p>
                <w:p w14:paraId="244D0944" w14:textId="2048053A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58A755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Designs\Wheel mk 2.SLDPRT</w:t>
                  </w:r>
                </w:p>
                <w:p w14:paraId="3A693BD6" w14:textId="7C1859FE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22:21:01 2021</w:t>
                  </w:r>
                </w:p>
              </w:tc>
            </w:tr>
            <w:tr w:rsidR="00761630" w14:paraId="7953748C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9BD6C4" w14:textId="2F6D3F92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Cut-Extrude3</w:t>
                  </w:r>
                </w:p>
                <w:p w14:paraId="708AFC22" w14:textId="1B850FA7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AB64B90" wp14:editId="2D6E9CB8">
                        <wp:extent cx="1562735" cy="1021715"/>
                        <wp:effectExtent l="0" t="0" r="0" b="698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F7A9E0" w14:textId="00E5D29E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754B03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Mass:0.331418 kg</w:t>
                  </w:r>
                </w:p>
                <w:p w14:paraId="6F626B0A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Volume:0.000324919 m^3</w:t>
                  </w:r>
                </w:p>
                <w:p w14:paraId="03F85E76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Density:1,020 kg/m^3</w:t>
                  </w:r>
                </w:p>
                <w:p w14:paraId="16BDF6A2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Weight:3.24789 N</w:t>
                  </w:r>
                </w:p>
                <w:p w14:paraId="1E3CC43A" w14:textId="6A4C935B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06B1C8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Designs\Wheel mk 2.SLDPRT</w:t>
                  </w:r>
                </w:p>
                <w:p w14:paraId="1C40B459" w14:textId="10DF39B9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22:21:01 2021</w:t>
                  </w:r>
                </w:p>
              </w:tc>
            </w:tr>
            <w:tr w:rsidR="00761630" w14:paraId="70945324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AB243C" w14:textId="339988D3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6D99D18F" w14:textId="556D21F0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6BBE1BB" wp14:editId="3B29A0EC">
                        <wp:extent cx="1562735" cy="1021715"/>
                        <wp:effectExtent l="0" t="0" r="0" b="698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094AE4" w14:textId="66FD0B1C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E6530B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Mass:0.0455246 kg</w:t>
                  </w:r>
                </w:p>
                <w:p w14:paraId="1741F84A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Volume:5.35584e-06 m^3</w:t>
                  </w:r>
                </w:p>
                <w:p w14:paraId="78C9FEA9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21245878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Weight:0.446141 N</w:t>
                  </w:r>
                </w:p>
                <w:p w14:paraId="1C8AF50E" w14:textId="783B9732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E111E5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Designs\Mark 3 - Simulation\motor-ugv-shaft bushing 2.SLDPRT</w:t>
                  </w:r>
                </w:p>
                <w:p w14:paraId="19E7E6F7" w14:textId="2D784E37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1CB24AEF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67BE0" w14:textId="52F451F9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Boss-Extrude2</w:t>
                  </w:r>
                </w:p>
                <w:p w14:paraId="7C0AF426" w14:textId="7CD82957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BB6EFA3" wp14:editId="43A47029">
                        <wp:extent cx="1562735" cy="1021715"/>
                        <wp:effectExtent l="0" t="0" r="0" b="698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454359" w14:textId="5EA9D63B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042D12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Mass:0.0455246 kg</w:t>
                  </w:r>
                </w:p>
                <w:p w14:paraId="296635D0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Volume:5.35584e-06 m^3</w:t>
                  </w:r>
                </w:p>
                <w:p w14:paraId="0307FCCD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3851DE1F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Weight:0.446141 N</w:t>
                  </w:r>
                </w:p>
                <w:p w14:paraId="3B359CC0" w14:textId="647A0655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9D045E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Designs\Mark 3 - Simulation\motor-ugv-shaft bushing.SLDPRT</w:t>
                  </w:r>
                </w:p>
                <w:p w14:paraId="12CB4F6A" w14:textId="6FBD5141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12E27CD1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F179DA" w14:textId="684D8912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10DCA7E5" w14:textId="07FE84DB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A3B6900" wp14:editId="1BC0B515">
                        <wp:extent cx="1562735" cy="1021715"/>
                        <wp:effectExtent l="0" t="0" r="0" b="6985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21ADDE" w14:textId="190A625A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422EF2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Mass:0.0385332 kg</w:t>
                  </w:r>
                </w:p>
                <w:p w14:paraId="46505D6E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Volume:4.53332e-06 m^3</w:t>
                  </w:r>
                </w:p>
                <w:p w14:paraId="3C6CED8F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3BBC41A9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Weight:0.377625 N</w:t>
                  </w:r>
                </w:p>
                <w:p w14:paraId="331807E6" w14:textId="39E25AA5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D19D5B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Designs\wheel_shaft bearing.SLDPRT</w:t>
                  </w:r>
                </w:p>
                <w:p w14:paraId="3BF3CBE9" w14:textId="158E79B1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63FBD19B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DB293B" w14:textId="72A6121F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13C984F8" w14:textId="63FD7479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D6A3694" wp14:editId="2543186C">
                        <wp:extent cx="1562735" cy="1021715"/>
                        <wp:effectExtent l="0" t="0" r="0" b="6985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FECAFA" w14:textId="18D9C644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25605C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Mass:0.0385332 kg</w:t>
                  </w:r>
                </w:p>
                <w:p w14:paraId="1E764FC8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Volume:4.53332e-06 m^3</w:t>
                  </w:r>
                </w:p>
                <w:p w14:paraId="050EF8FB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041736B2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Weight:0.377625 N</w:t>
                  </w:r>
                </w:p>
                <w:p w14:paraId="2DBDAB18" w14:textId="2A7275A0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294A83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Designs\wheel_shaft bearing.SLDPRT</w:t>
                  </w:r>
                </w:p>
                <w:p w14:paraId="60597C20" w14:textId="271C2C47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761630" w14:paraId="38310F21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A51C6C" w14:textId="46C09FD9" w:rsidR="00761630" w:rsidRDefault="00761630" w:rsidP="00D258E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2F403167" w14:textId="78D579CE" w:rsidR="00761630" w:rsidRPr="0044448A" w:rsidRDefault="00761630" w:rsidP="00D258E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0AED550" wp14:editId="1D4DBE23">
                        <wp:extent cx="1562735" cy="1021715"/>
                        <wp:effectExtent l="0" t="0" r="0" b="6985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B411E9" w14:textId="1A8BD147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E63D31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Mass:0.0385332 kg</w:t>
                  </w:r>
                </w:p>
                <w:p w14:paraId="1C9322A2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Volume:4.53332e-06 m^3</w:t>
                  </w:r>
                </w:p>
                <w:p w14:paraId="64CD8EF5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34DF4F11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Weight:0.377625 N</w:t>
                  </w:r>
                </w:p>
                <w:p w14:paraId="331FFB27" w14:textId="3CF2421E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59275B" w14:textId="77777777" w:rsidR="00761630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Designs\wheel_shaft bearing.SLDPRT</w:t>
                  </w:r>
                </w:p>
                <w:p w14:paraId="6CF2C309" w14:textId="4E47ACEB" w:rsidR="00761630" w:rsidRPr="0044448A" w:rsidRDefault="00761630" w:rsidP="00D258E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  <w:tr w:rsidR="00C16188" w14:paraId="09F32D96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3F827C" w14:textId="5966C595" w:rsidR="00C16188" w:rsidRDefault="00761630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0A7DCCEE" w14:textId="604A30AD" w:rsidR="004B3022" w:rsidRPr="0044448A" w:rsidRDefault="00761630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93A4932" wp14:editId="380B9087">
                        <wp:extent cx="1562735" cy="1021715"/>
                        <wp:effectExtent l="0" t="0" r="0" b="6985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1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2B7FEF" w14:textId="3E9D612D" w:rsidR="00C16188" w:rsidRPr="0044448A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B00028" w14:textId="77777777" w:rsidR="00761630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Mass:0.0385332 kg</w:t>
                  </w:r>
                </w:p>
                <w:p w14:paraId="1E1A5564" w14:textId="77777777" w:rsidR="00761630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Volume:4.53332e-06 m^3</w:t>
                  </w:r>
                </w:p>
                <w:p w14:paraId="0FC45373" w14:textId="77777777" w:rsidR="00761630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Density:8,500 kg/m^3</w:t>
                  </w:r>
                </w:p>
                <w:p w14:paraId="26AB83FA" w14:textId="77777777" w:rsidR="00761630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Weight:0.377625 N</w:t>
                  </w:r>
                </w:p>
                <w:p w14:paraId="7AD7B383" w14:textId="79C21BA5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26071D" w14:textId="77777777" w:rsidR="00761630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D:\OneDrive - Indian Institute of Technology Bombay\RAKSHAK IITB\Air Delivery Design\2020-21 Designs\wheel_shaft bearing.SLDPRT</w:t>
                  </w:r>
                </w:p>
                <w:p w14:paraId="400E9191" w14:textId="22EBBCDA" w:rsidR="00C16188" w:rsidRPr="0044448A" w:rsidRDefault="0076163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28 22:21:00 2021</w:t>
                  </w:r>
                </w:p>
              </w:tc>
            </w:tr>
          </w:tbl>
          <w:p w14:paraId="7032FF71" w14:textId="2FC4BD0F" w:rsidR="00FF408C" w:rsidRDefault="00FF408C" w:rsidP="00A96F2C"/>
        </w:tc>
      </w:tr>
    </w:tbl>
    <w:p w14:paraId="64CF0404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5E294F" w14:paraId="062BC99C" w14:textId="77777777" w:rsidTr="005E294F">
        <w:tc>
          <w:tcPr>
            <w:tcW w:w="11016" w:type="dxa"/>
          </w:tcPr>
          <w:p w14:paraId="74DA0A0E" w14:textId="6D23D267" w:rsidR="00B35001" w:rsidRPr="00B35001" w:rsidRDefault="00761630" w:rsidP="00B35001">
            <w:pPr>
              <w:pStyle w:val="Heading1"/>
              <w:outlineLvl w:val="0"/>
            </w:pPr>
            <w:bookmarkStart w:id="6" w:name="_Toc62767218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01"/>
              <w:gridCol w:w="5220"/>
            </w:tblGrid>
            <w:tr w:rsidR="00B35001" w14:paraId="7C4975F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C0BDE9" w14:textId="7C95EC18" w:rsidR="00B35001" w:rsidRDefault="00761630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42732D" w14:textId="7A74E22B" w:rsidR="00B35001" w:rsidRDefault="0076163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Drop Test 4</w:t>
                  </w:r>
                </w:p>
              </w:tc>
            </w:tr>
            <w:tr w:rsidR="00761630" w14:paraId="7CF0D1F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A2E6E6" w14:textId="3DB323B4" w:rsidR="00761630" w:rsidRDefault="00761630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80BD75" w14:textId="1C6D94B9" w:rsidR="00761630" w:rsidRDefault="0076163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Drop Test</w:t>
                  </w:r>
                </w:p>
              </w:tc>
            </w:tr>
            <w:tr w:rsidR="00761630" w14:paraId="274ED89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ABE323" w14:textId="16D86D94" w:rsidR="00761630" w:rsidRDefault="00761630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35AD86" w14:textId="07F0943F" w:rsidR="00761630" w:rsidRDefault="0076163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61630" w14:paraId="478638E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EAC52B" w14:textId="034117AA" w:rsidR="00761630" w:rsidRDefault="00761630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9AFA6F" w14:textId="733574E6" w:rsidR="00761630" w:rsidRDefault="0076163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761630" w14:paraId="2B85F4E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A848A1" w14:textId="4D105FD6" w:rsidR="00761630" w:rsidRDefault="00761630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F704F4" w14:textId="08397780" w:rsidR="00761630" w:rsidRDefault="0076163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(D:\OneDrive - Indian Institute of Technology Bombay\RAKSHAK IITB\Air Delivery Design\2020-21 Designs\Mark 2)</w:t>
                  </w:r>
                </w:p>
              </w:tc>
            </w:tr>
          </w:tbl>
          <w:p w14:paraId="293F5ECC" w14:textId="5DAC9A87" w:rsidR="00B52C0A" w:rsidRPr="0016118C" w:rsidRDefault="00761630" w:rsidP="00B52C0A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Setup Information</w:t>
            </w:r>
          </w:p>
          <w:tbl>
            <w:tblPr>
              <w:tblStyle w:val="LightShading-Accent5"/>
              <w:tblW w:w="0" w:type="auto"/>
              <w:tblLook w:val="0480" w:firstRow="0" w:lastRow="0" w:firstColumn="1" w:lastColumn="0" w:noHBand="0" w:noVBand="1"/>
            </w:tblPr>
            <w:tblGrid>
              <w:gridCol w:w="5217"/>
              <w:gridCol w:w="5204"/>
            </w:tblGrid>
            <w:tr w:rsidR="00B52C0A" w14:paraId="5713E8FD" w14:textId="77777777" w:rsidTr="00F644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7F247878" w14:textId="5E7699D9" w:rsidR="00B52C0A" w:rsidRPr="00F644CB" w:rsidRDefault="00761630" w:rsidP="00C16188">
                  <w:pPr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352E94EC" w14:textId="1C99A641" w:rsidR="00B52C0A" w:rsidRPr="00F644CB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Velocity at impact</w:t>
                  </w:r>
                </w:p>
              </w:tc>
            </w:tr>
            <w:tr w:rsidR="00761630" w14:paraId="5424D801" w14:textId="77777777" w:rsidTr="00F644CB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4B8F9C7A" w14:textId="247F74AF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Velocity Magnitude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5F72DA12" w14:textId="48AC1AA4" w:rsidR="00761630" w:rsidRP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 m/sec</w:t>
                  </w:r>
                </w:p>
              </w:tc>
            </w:tr>
            <w:tr w:rsidR="00761630" w14:paraId="1824BE24" w14:textId="77777777" w:rsidTr="00F644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7EBAD2CE" w14:textId="549F3628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Impact Velocity Reference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6036248A" w14:textId="7AED7684" w:rsidR="00761630" w:rsidRP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Edge&lt;1&gt;</w:t>
                  </w:r>
                </w:p>
              </w:tc>
            </w:tr>
            <w:tr w:rsidR="00761630" w14:paraId="35F14D11" w14:textId="77777777" w:rsidTr="00F644CB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4C3063DD" w14:textId="05264458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Gravity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7773F0FF" w14:textId="28189C2B" w:rsidR="00761630" w:rsidRP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9.81 m/s^2</w:t>
                  </w:r>
                </w:p>
              </w:tc>
            </w:tr>
            <w:tr w:rsidR="00761630" w14:paraId="3DFE58A6" w14:textId="77777777" w:rsidTr="00F644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4FB6FD9A" w14:textId="619BBC1C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Gravity Reference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3A2BD104" w14:textId="2E8C55EA" w:rsidR="00761630" w:rsidRP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Edge&lt;2&gt;</w:t>
                  </w:r>
                </w:p>
              </w:tc>
            </w:tr>
            <w:tr w:rsidR="00761630" w14:paraId="2FC65267" w14:textId="77777777" w:rsidTr="00F644CB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35CD85FB" w14:textId="66540C36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Friction Coefficient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2899CFD1" w14:textId="416568CE" w:rsidR="00761630" w:rsidRP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0</w:t>
                  </w:r>
                </w:p>
              </w:tc>
            </w:tr>
            <w:tr w:rsidR="00761630" w14:paraId="6159FB2C" w14:textId="77777777" w:rsidTr="00F644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48E880E5" w14:textId="5405A10C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Target Stiffness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1AA5AFE7" w14:textId="77002FEF" w:rsidR="00761630" w:rsidRP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Rigid target</w:t>
                  </w:r>
                </w:p>
              </w:tc>
            </w:tr>
            <w:tr w:rsidR="00761630" w14:paraId="15E86D51" w14:textId="77777777" w:rsidTr="00F644CB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5C640611" w14:textId="10B6827D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Critical Damping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31849B" w:themeColor="accent5" w:themeShade="BF"/>
                    <w:left w:val="single" w:sz="18" w:space="0" w:color="31849B" w:themeColor="accent5" w:themeShade="BF"/>
                    <w:bottom w:val="single" w:sz="18" w:space="0" w:color="31849B" w:themeColor="accent5" w:themeShade="BF"/>
                    <w:right w:val="single" w:sz="18" w:space="0" w:color="31849B" w:themeColor="accent5" w:themeShade="BF"/>
                  </w:tcBorders>
                </w:tcPr>
                <w:p w14:paraId="04499511" w14:textId="44B8A284" w:rsidR="00761630" w:rsidRP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0</w:t>
                  </w:r>
                </w:p>
              </w:tc>
            </w:tr>
          </w:tbl>
          <w:p w14:paraId="31DE2826" w14:textId="3F9B5B30" w:rsidR="00B52C0A" w:rsidRPr="0016118C" w:rsidRDefault="00761630" w:rsidP="00B52C0A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 Options</w:t>
            </w:r>
          </w:p>
          <w:tbl>
            <w:tblPr>
              <w:tblStyle w:val="LightShading-Accent4"/>
              <w:tblW w:w="0" w:type="auto"/>
              <w:tblLook w:val="0480" w:firstRow="0" w:lastRow="0" w:firstColumn="1" w:lastColumn="0" w:noHBand="0" w:noVBand="1"/>
            </w:tblPr>
            <w:tblGrid>
              <w:gridCol w:w="5209"/>
              <w:gridCol w:w="5212"/>
            </w:tblGrid>
            <w:tr w:rsidR="00B52C0A" w14:paraId="59EC3333" w14:textId="77777777" w:rsidTr="00F644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32B70569" w14:textId="727C9565" w:rsidR="00B52C0A" w:rsidRPr="00F644CB" w:rsidRDefault="00761630" w:rsidP="00C16188">
                  <w:pPr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Solution Time After Impact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32574B30" w14:textId="298202BC" w:rsidR="00B52C0A" w:rsidRPr="00F644CB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1,250 microsec</w:t>
                  </w:r>
                </w:p>
              </w:tc>
            </w:tr>
            <w:tr w:rsidR="00761630" w14:paraId="26425BE8" w14:textId="77777777" w:rsidTr="00F644CB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5CCBFAD7" w14:textId="5ACC8BC7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Save Results Starting From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1862ED9D" w14:textId="741B297B" w:rsidR="00761630" w:rsidRP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0 microsec</w:t>
                  </w:r>
                </w:p>
              </w:tc>
            </w:tr>
            <w:tr w:rsidR="00761630" w14:paraId="0887DB49" w14:textId="77777777" w:rsidTr="00F644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30DEBECE" w14:textId="5EF42F19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No. of Plots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6C4AB17C" w14:textId="58BFB908" w:rsidR="00761630" w:rsidRP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25</w:t>
                  </w:r>
                </w:p>
              </w:tc>
            </w:tr>
            <w:tr w:rsidR="00761630" w14:paraId="0D5F2B1F" w14:textId="77777777" w:rsidTr="00F644CB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54EACAB1" w14:textId="1705ED53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No. of Graph Steps Per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4E6ED7F2" w14:textId="596E514F" w:rsidR="00761630" w:rsidRP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20</w:t>
                  </w:r>
                </w:p>
              </w:tc>
            </w:tr>
            <w:tr w:rsidR="00761630" w14:paraId="2FE4DE20" w14:textId="77777777" w:rsidTr="00F644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47ABAAC8" w14:textId="7A2A3ECC" w:rsidR="00761630" w:rsidRPr="00761630" w:rsidRDefault="00761630" w:rsidP="00C16188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Number of vertex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F497A" w:themeColor="accent4" w:themeShade="BF"/>
                    <w:left w:val="single" w:sz="18" w:space="0" w:color="5F497A" w:themeColor="accent4" w:themeShade="BF"/>
                    <w:bottom w:val="single" w:sz="18" w:space="0" w:color="5F497A" w:themeColor="accent4" w:themeShade="BF"/>
                    <w:right w:val="single" w:sz="18" w:space="0" w:color="5F497A" w:themeColor="accent4" w:themeShade="BF"/>
                  </w:tcBorders>
                </w:tcPr>
                <w:p w14:paraId="1FC3A6DB" w14:textId="41B81BC2" w:rsidR="00761630" w:rsidRP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0</w:t>
                  </w:r>
                </w:p>
              </w:tc>
            </w:tr>
          </w:tbl>
          <w:p w14:paraId="0BE25D8E" w14:textId="7D70AE95" w:rsidR="005E294F" w:rsidRDefault="005E294F" w:rsidP="00A96F2C"/>
        </w:tc>
      </w:tr>
      <w:bookmarkEnd w:id="1"/>
      <w:bookmarkEnd w:id="2"/>
      <w:bookmarkEnd w:id="3"/>
    </w:tbl>
    <w:p w14:paraId="58E221EA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F33129" w14:paraId="10BF03C1" w14:textId="77777777" w:rsidTr="00E80CD9">
        <w:tc>
          <w:tcPr>
            <w:tcW w:w="11016" w:type="dxa"/>
          </w:tcPr>
          <w:p w14:paraId="763BE958" w14:textId="34C0375A" w:rsidR="00F33129" w:rsidRPr="00B35001" w:rsidRDefault="00761630" w:rsidP="000A7C6B">
            <w:pPr>
              <w:pStyle w:val="Heading1"/>
              <w:outlineLvl w:val="0"/>
            </w:pPr>
            <w:bookmarkStart w:id="7" w:name="_Toc62767219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44"/>
              <w:gridCol w:w="5177"/>
            </w:tblGrid>
            <w:tr w:rsidR="00F33129" w14:paraId="78514EB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73BEEA" w14:textId="3795769C" w:rsidR="00F33129" w:rsidRDefault="00761630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701137" w14:textId="5B01B1EE" w:rsidR="00F33129" w:rsidRDefault="007616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761630" w14:paraId="5C96F9E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C3E55B" w14:textId="26FCF259" w:rsidR="00761630" w:rsidRDefault="00761630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42C547" w14:textId="50EA105B" w:rsidR="00761630" w:rsidRDefault="0076163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761630" w14:paraId="1AE242F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6913E6" w14:textId="75310261" w:rsidR="00761630" w:rsidRDefault="00761630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2D2B47" w14:textId="743549F5" w:rsidR="00761630" w:rsidRDefault="007616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761630" w14:paraId="434F1C6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89CA1A" w14:textId="4D0218E6" w:rsidR="00761630" w:rsidRDefault="00761630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1B1059" w14:textId="64821C33" w:rsidR="00761630" w:rsidRDefault="0076163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761630" w14:paraId="6C8E6D0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1FF578" w14:textId="2EF969E1" w:rsidR="00761630" w:rsidRDefault="00761630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18C6C6" w14:textId="315FA964" w:rsidR="00761630" w:rsidRDefault="007616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6332038C" w14:textId="3B3448CE" w:rsidR="00F33129" w:rsidRDefault="00F33129" w:rsidP="000A7C6B"/>
        </w:tc>
      </w:tr>
    </w:tbl>
    <w:p w14:paraId="0AFFBA30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566AFE9" w14:textId="77777777" w:rsidTr="005273D5">
        <w:trPr>
          <w:trHeight w:val="4158"/>
        </w:trPr>
        <w:tc>
          <w:tcPr>
            <w:tcW w:w="11136" w:type="dxa"/>
          </w:tcPr>
          <w:p w14:paraId="0F968A53" w14:textId="4356AC7D" w:rsidR="00E80CD9" w:rsidRPr="00AC3438" w:rsidRDefault="00761630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62767220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5AFD6E4E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453F30" w14:textId="3CE7E597" w:rsidR="00E80CD9" w:rsidRPr="003E6C57" w:rsidRDefault="00761630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95CE49" w14:textId="1DA94D90" w:rsidR="00E80CD9" w:rsidRPr="003E6C57" w:rsidRDefault="0076163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1782B1" w14:textId="4742DED0" w:rsidR="00E80CD9" w:rsidRPr="003E6C57" w:rsidRDefault="0076163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23656C83" w14:textId="77777777" w:rsidTr="007616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477D9468" w14:textId="767B77D7" w:rsidR="00E80CD9" w:rsidRPr="00577134" w:rsidRDefault="00761630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9B17601" wp14:editId="39293EB9">
                        <wp:extent cx="1904365" cy="1244600"/>
                        <wp:effectExtent l="0" t="0" r="635" b="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4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1C877A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B3441B" w14:textId="12644E74" w:rsidR="00E80CD9" w:rsidRPr="00BE6656" w:rsidRDefault="00761630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488FFB" w14:textId="1B2E6D98" w:rsidR="00E80CD9" w:rsidRPr="00BE6656" w:rsidRDefault="007616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201 Annealed Stainless Steel (SS)</w:t>
                        </w:r>
                      </w:p>
                    </w:tc>
                  </w:tr>
                  <w:tr w:rsidR="00761630" w:rsidRPr="00577134" w14:paraId="2AFBD82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15C869" w14:textId="1A9FB499" w:rsidR="00761630" w:rsidRDefault="0076163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B64181" w14:textId="7BE00B0C" w:rsidR="00761630" w:rsidRDefault="007616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Plasticity - von Mises</w:t>
                        </w:r>
                      </w:p>
                    </w:tc>
                  </w:tr>
                  <w:tr w:rsidR="00761630" w:rsidRPr="00577134" w14:paraId="753730C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BCDCDB" w14:textId="615871CE" w:rsidR="00761630" w:rsidRDefault="0076163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719A3E" w14:textId="1912C860" w:rsidR="00761630" w:rsidRDefault="007616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761630" w:rsidRPr="00577134" w14:paraId="5597370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4C8747" w14:textId="252634F9" w:rsidR="00761630" w:rsidRDefault="0076163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EEA0AF" w14:textId="45CB07DA" w:rsidR="00761630" w:rsidRDefault="007616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2.92e+08 N/m^2</w:t>
                        </w:r>
                      </w:p>
                    </w:tc>
                  </w:tr>
                  <w:tr w:rsidR="00761630" w:rsidRPr="00577134" w14:paraId="4A25876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50F1A6" w14:textId="1CC8A063" w:rsidR="00761630" w:rsidRDefault="0076163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Hardening factor (0.0-1.0; 0.0=isotropic; 1.0=kinematic):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533503" w14:textId="57BDB641" w:rsidR="00761630" w:rsidRDefault="007616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0.85  </w:t>
                        </w:r>
                      </w:p>
                    </w:tc>
                  </w:tr>
                  <w:tr w:rsidR="00761630" w:rsidRPr="00577134" w14:paraId="187D7F9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5E657B" w14:textId="2195BEC5" w:rsidR="00761630" w:rsidRDefault="0076163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67F70C" w14:textId="08C45467" w:rsidR="00761630" w:rsidRDefault="007616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2.07e+11 N/m^2</w:t>
                        </w:r>
                      </w:p>
                    </w:tc>
                  </w:tr>
                  <w:tr w:rsidR="00761630" w:rsidRPr="00577134" w14:paraId="3435B67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4958C0" w14:textId="0BA56C7E" w:rsidR="00761630" w:rsidRDefault="0076163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DEB796" w14:textId="643FC3E9" w:rsidR="00761630" w:rsidRDefault="007616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0.27  </w:t>
                        </w:r>
                      </w:p>
                    </w:tc>
                  </w:tr>
                  <w:tr w:rsidR="00761630" w:rsidRPr="00577134" w14:paraId="1AC791C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968DD5" w14:textId="75312C34" w:rsidR="00761630" w:rsidRDefault="0076163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CC0423" w14:textId="7A79B2B6" w:rsidR="00761630" w:rsidRDefault="0076163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7,860 kg/m^3</w:t>
                        </w:r>
                      </w:p>
                    </w:tc>
                  </w:tr>
                </w:tbl>
                <w:p w14:paraId="42A36264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414F1AF" w14:textId="77777777" w:rsidR="00761630" w:rsidRDefault="007616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1(Boss-Extrude1)(Axle - Rear-1),</w:t>
                  </w:r>
                </w:p>
                <w:p w14:paraId="35E4F73F" w14:textId="77777777" w:rsidR="00761630" w:rsidRDefault="007616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1(Fillet4)(Motor-L-1),</w:t>
                  </w:r>
                </w:p>
                <w:p w14:paraId="1102618F" w14:textId="2BEDE9DB" w:rsidR="00E80CD9" w:rsidRPr="00577134" w:rsidRDefault="0076163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1(Fillet4)(Motor-R-1)</w:t>
                  </w:r>
                </w:p>
              </w:tc>
            </w:tr>
            <w:tr w:rsidR="00761630" w:rsidRPr="000841BF" w14:paraId="7129995A" w14:textId="77777777" w:rsidTr="00D258EA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9F40327" w14:textId="4BB61CCE" w:rsidR="00761630" w:rsidRPr="000841BF" w:rsidRDefault="00761630" w:rsidP="00D258E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761630" w:rsidRPr="000841BF" w14:paraId="09E68D87" w14:textId="77777777" w:rsidTr="007616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45B9FBC5" w14:textId="32337DF4" w:rsidR="00761630" w:rsidRPr="00577134" w:rsidRDefault="00761630" w:rsidP="00D258EA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C73C444" wp14:editId="3696237D">
                        <wp:extent cx="1904365" cy="1244600"/>
                        <wp:effectExtent l="0" t="0" r="635" b="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4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761630" w:rsidRPr="00577134" w14:paraId="1CB834C3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FCA171" w14:textId="73D98247" w:rsidR="00761630" w:rsidRPr="00BE6656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CA1C9B" w14:textId="7A219AF8" w:rsidR="00761630" w:rsidRPr="00BE6656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Brass</w:t>
                        </w:r>
                      </w:p>
                    </w:tc>
                  </w:tr>
                  <w:tr w:rsidR="00761630" w:rsidRPr="00577134" w14:paraId="41CD0BD8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0601AD" w14:textId="724C2ACB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7B21D0" w14:textId="6F1298F7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61630" w:rsidRPr="00577134" w14:paraId="31A36CBD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8B0A56" w14:textId="658F6400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1841DD" w14:textId="48FC4FEE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761630" w:rsidRPr="00577134" w14:paraId="0D5F33A2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C1A50E" w14:textId="184C7844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E6051E" w14:textId="48AE74D6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2.39689e+08 N/m^2</w:t>
                        </w:r>
                      </w:p>
                    </w:tc>
                  </w:tr>
                  <w:tr w:rsidR="00761630" w:rsidRPr="00577134" w14:paraId="283516C3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4CE4A0" w14:textId="17B6F99B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EBC018" w14:textId="61925CB7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4.78413e+08 N/m^2</w:t>
                        </w:r>
                      </w:p>
                    </w:tc>
                  </w:tr>
                  <w:tr w:rsidR="00761630" w:rsidRPr="00577134" w14:paraId="77AFD9A9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BBD11A" w14:textId="303E315D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51AEE9" w14:textId="5CF8981F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1e+11 N/m^2</w:t>
                        </w:r>
                      </w:p>
                    </w:tc>
                  </w:tr>
                  <w:tr w:rsidR="00761630" w:rsidRPr="00577134" w14:paraId="26DA2143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8B70C8" w14:textId="193AC0F6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727AB4" w14:textId="7E096AFD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761630" w:rsidRPr="00577134" w14:paraId="64DFF386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98C674" w14:textId="7E8E3A9C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023CB7" w14:textId="316B7832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8,500 kg/m^3</w:t>
                        </w:r>
                      </w:p>
                    </w:tc>
                  </w:tr>
                  <w:tr w:rsidR="00761630" w:rsidRPr="00577134" w14:paraId="1F8283C6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5C8C28" w14:textId="6D060D55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79AA2E" w14:textId="1C3A5DE2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3.7e+10 N/m^2</w:t>
                        </w:r>
                      </w:p>
                    </w:tc>
                  </w:tr>
                  <w:tr w:rsidR="00761630" w:rsidRPr="00577134" w14:paraId="2C7247AB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97C085" w14:textId="37342E68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C16CA9" w14:textId="67E529F7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1.8e-05 /Kelvin</w:t>
                        </w:r>
                      </w:p>
                    </w:tc>
                  </w:tr>
                </w:tbl>
                <w:p w14:paraId="61CCD722" w14:textId="77777777" w:rsidR="00761630" w:rsidRPr="00577134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8625B78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1(Boss-Extrude1)(Axle-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ugv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bushing-1),</w:t>
                  </w:r>
                </w:p>
                <w:p w14:paraId="2C5DB5C7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1(Boss-Extrude1)(Axle-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ugv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bushing-2),</w:t>
                  </w:r>
                </w:p>
                <w:p w14:paraId="5E6581FD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1(Cut-Extrude1)(Motor-wheel bearing - L-1),</w:t>
                  </w:r>
                </w:p>
                <w:p w14:paraId="53396EE3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1(Cut-Extrude1)(Motor-wheel bearing - R-1),</w:t>
                  </w:r>
                </w:p>
                <w:p w14:paraId="6BB451CD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1(Boss-Extrude2)(motor-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ugv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-shaft bushing 2-2),</w:t>
                  </w:r>
                </w:p>
                <w:p w14:paraId="12104531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1(Boss-Extrude2)(motor-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ugv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-shaft bushing-1),</w:t>
                  </w:r>
                </w:p>
                <w:p w14:paraId="1AFFFBB4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wheel_shaft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bearing-1),</w:t>
                  </w:r>
                </w:p>
                <w:p w14:paraId="53FCBC32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wheel_shaft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bearing-2),</w:t>
                  </w:r>
                </w:p>
                <w:p w14:paraId="41BF976B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wheel_shaft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bearing-3),</w:t>
                  </w:r>
                </w:p>
                <w:p w14:paraId="0A661955" w14:textId="75E4A5C6" w:rsidR="00761630" w:rsidRPr="00577134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wheel_shaft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bearing-4)</w:t>
                  </w:r>
                </w:p>
              </w:tc>
            </w:tr>
            <w:tr w:rsidR="00761630" w:rsidRPr="000841BF" w14:paraId="2FB05685" w14:textId="77777777" w:rsidTr="00D258EA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8FC3CAB" w14:textId="6F75AE9E" w:rsidR="00761630" w:rsidRPr="000841BF" w:rsidRDefault="00761630" w:rsidP="00D258E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761630" w:rsidRPr="000841BF" w14:paraId="538EFD8D" w14:textId="77777777" w:rsidTr="007616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1FC40A3E" w14:textId="294B6E92" w:rsidR="00761630" w:rsidRPr="00577134" w:rsidRDefault="00761630" w:rsidP="00D258EA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4DDD9681" wp14:editId="6BF41B80">
                        <wp:extent cx="1904365" cy="1244600"/>
                        <wp:effectExtent l="0" t="0" r="635" b="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4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761630" w:rsidRPr="00577134" w14:paraId="7102C427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C99DC0" w14:textId="5A8CE7FF" w:rsidR="00761630" w:rsidRPr="00BE6656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B5B58D" w14:textId="0DBEB4E1" w:rsidR="00761630" w:rsidRPr="00BE6656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ABS</w:t>
                        </w:r>
                      </w:p>
                    </w:tc>
                  </w:tr>
                  <w:tr w:rsidR="00761630" w:rsidRPr="00577134" w14:paraId="43173568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2EBD01" w14:textId="6C68AC6C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15B040" w14:textId="06AB9CAE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61630" w:rsidRPr="00577134" w14:paraId="6A995A0C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9A309F" w14:textId="18205BB9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48455A" w14:textId="2C6B881F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761630" w:rsidRPr="00577134" w14:paraId="5DF35C8F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A05FAD" w14:textId="5C32C5D8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8358D3" w14:textId="22DCDEE4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3e+07 N/m^2</w:t>
                        </w:r>
                      </w:p>
                    </w:tc>
                  </w:tr>
                  <w:tr w:rsidR="00761630" w:rsidRPr="00577134" w14:paraId="1D55B334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BA1C8A" w14:textId="7BC885BD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E5BB78" w14:textId="56BF982C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2e+09 N/m^2</w:t>
                        </w:r>
                      </w:p>
                    </w:tc>
                  </w:tr>
                  <w:tr w:rsidR="00761630" w:rsidRPr="00577134" w14:paraId="4EA30691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DCA12E" w14:textId="5F3FC3A3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2013C4" w14:textId="2C4131B0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761630" w:rsidRPr="00577134" w14:paraId="3BE38974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91D6FF" w14:textId="231D0015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F1E4CE" w14:textId="2A98F069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1,020 kg/m^3</w:t>
                        </w:r>
                      </w:p>
                    </w:tc>
                  </w:tr>
                  <w:tr w:rsidR="00761630" w:rsidRPr="00577134" w14:paraId="6BE20EE7" w14:textId="77777777" w:rsidTr="00D258EA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BD0030" w14:textId="5A629BEB" w:rsidR="00761630" w:rsidRDefault="00761630" w:rsidP="00D258EA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BD0E80" w14:textId="140464B5" w:rsidR="00761630" w:rsidRDefault="00761630" w:rsidP="00D258E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3.189e+08 N/m^2</w:t>
                        </w:r>
                      </w:p>
                    </w:tc>
                  </w:tr>
                </w:tbl>
                <w:p w14:paraId="122BF585" w14:textId="77777777" w:rsidR="00761630" w:rsidRPr="00577134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FD218D2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1(Cut-Extrude5)(Chassis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mk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2-1),</w:t>
                  </w:r>
                </w:p>
                <w:p w14:paraId="2EBC5D62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1(Boss-Extrude1)(Sliding door top-1),</w:t>
                  </w:r>
                </w:p>
                <w:p w14:paraId="30AF02F7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1(Cut-Extrude3)(Wheel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mk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2-1),</w:t>
                  </w:r>
                </w:p>
                <w:p w14:paraId="4C4FEBF9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1(Cut-Extrude3)(Wheel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mk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2-2),</w:t>
                  </w:r>
                </w:p>
                <w:p w14:paraId="2F83F201" w14:textId="77777777" w:rsidR="00761630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1(Cut-Extrude3)(Wheel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mk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2-3),</w:t>
                  </w:r>
                </w:p>
                <w:p w14:paraId="3B76B1C7" w14:textId="73E7EE8C" w:rsidR="00761630" w:rsidRPr="00577134" w:rsidRDefault="00761630" w:rsidP="00D258E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1(Cut-Extrude3)(Wheel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mk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2-4)</w:t>
                  </w:r>
                </w:p>
              </w:tc>
            </w:tr>
            <w:tr w:rsidR="00761630" w:rsidRPr="000841BF" w14:paraId="353BB36F" w14:textId="77777777" w:rsidTr="00D258EA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138A5C1" w14:textId="00D39A61" w:rsidR="00761630" w:rsidRPr="000841BF" w:rsidRDefault="00761630" w:rsidP="00D258E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25EF38E7" w14:textId="6B7ABBBE" w:rsidR="00E80CD9" w:rsidRDefault="00E80CD9" w:rsidP="000A7C6B"/>
        </w:tc>
      </w:tr>
      <w:bookmarkEnd w:id="8"/>
      <w:bookmarkEnd w:id="9"/>
      <w:bookmarkEnd w:id="10"/>
    </w:tbl>
    <w:p w14:paraId="45138B0A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63189AC8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E99961A" w14:textId="31E92F60" w:rsidR="00104BD8" w:rsidRDefault="00761630" w:rsidP="00761630">
            <w:pPr>
              <w:pStyle w:val="Heading1"/>
            </w:pPr>
            <w:bookmarkStart w:id="12" w:name="_Toc62767221"/>
            <w:r>
              <w:t>Contact Information</w:t>
            </w:r>
            <w:bookmarkEnd w:id="12"/>
          </w:p>
          <w:p w14:paraId="152057BD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21B7AFA1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D29D8B" w14:textId="0AFB01DF" w:rsidR="002B4DE8" w:rsidRDefault="00761630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EF29397" w14:textId="02251093" w:rsidR="002B4DE8" w:rsidRDefault="0076163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150D9A" w14:textId="1CC72F18" w:rsidR="002B4DE8" w:rsidRDefault="0076163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744757F9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D96F82" w14:textId="12BACEB3" w:rsidR="002B4DE8" w:rsidRPr="00211C62" w:rsidRDefault="00761630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69794A9" w14:textId="47901053" w:rsidR="002B4DE8" w:rsidRPr="000B04D4" w:rsidRDefault="00761630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CCF2B4C" wp14:editId="51067931">
                        <wp:extent cx="2445385" cy="1598295"/>
                        <wp:effectExtent l="0" t="0" r="0" b="1905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98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3E3EA76B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02EE758" w14:textId="207B2D1A" w:rsidR="0017091B" w:rsidRPr="00BE6656" w:rsidRDefault="00761630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26DED8A" w14:textId="307DFD63" w:rsidR="0017091B" w:rsidRPr="00BE6656" w:rsidRDefault="0076163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761630" w14:paraId="345293CE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92AF64" w14:textId="5EFD0E5D" w:rsidR="00761630" w:rsidRDefault="00761630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65F6280" w14:textId="2D1CFF65" w:rsidR="00761630" w:rsidRDefault="0076163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761630" w14:paraId="5D6F4C76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DB76FB4" w14:textId="11D5205D" w:rsidR="00761630" w:rsidRDefault="00761630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144F4C7" w14:textId="38474CED" w:rsidR="00761630" w:rsidRDefault="0076163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04A97703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77D37E93" w14:textId="6CB2DDB6" w:rsidR="00104BD8" w:rsidRDefault="00104BD8" w:rsidP="000A7C6B">
            <w:pPr>
              <w:rPr>
                <w:rStyle w:val="A3"/>
              </w:rPr>
            </w:pPr>
          </w:p>
          <w:p w14:paraId="07ABC105" w14:textId="77777777" w:rsidR="00104BD8" w:rsidRDefault="00104BD8" w:rsidP="000A7C6B"/>
        </w:tc>
      </w:tr>
    </w:tbl>
    <w:p w14:paraId="41F6CCD0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E7283F2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41C1F74" w14:textId="39B77C7C" w:rsidR="00A61A59" w:rsidRDefault="00761630" w:rsidP="000A7C6B">
            <w:pPr>
              <w:pStyle w:val="Heading1"/>
              <w:outlineLvl w:val="0"/>
            </w:pPr>
            <w:bookmarkStart w:id="13" w:name="_Toc62767222"/>
            <w:r>
              <w:lastRenderedPageBreak/>
              <w:t>Mesh information</w:t>
            </w:r>
            <w:bookmarkEnd w:id="13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5AF7355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EF8174" w14:textId="6ACF508A" w:rsidR="00A9531D" w:rsidRDefault="00761630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461097" w14:textId="10D49CDB" w:rsidR="00A9531D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61630" w14:paraId="50EB3C6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F8AE5F" w14:textId="6B79127B" w:rsidR="00761630" w:rsidRDefault="00761630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466707" w14:textId="1EC6FB70" w:rsid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Curvature-based mesh</w:t>
                  </w:r>
                </w:p>
              </w:tc>
            </w:tr>
            <w:tr w:rsidR="00761630" w14:paraId="6BD6CD5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0380D2" w14:textId="2A908E93" w:rsidR="00761630" w:rsidRDefault="00761630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71BFC6" w14:textId="06BA5C92" w:rsid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761630" w14:paraId="237CD6B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F477A0" w14:textId="0745D651" w:rsidR="00761630" w:rsidRDefault="00761630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9E1AF4" w14:textId="1D3B9EDF" w:rsid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51.4101 mm</w:t>
                  </w:r>
                </w:p>
              </w:tc>
            </w:tr>
            <w:tr w:rsidR="00761630" w14:paraId="2801356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B64715" w14:textId="516B1759" w:rsidR="00761630" w:rsidRDefault="00761630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D1B45E" w14:textId="146B8421" w:rsid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10.282 mm</w:t>
                  </w:r>
                </w:p>
              </w:tc>
            </w:tr>
            <w:tr w:rsidR="00761630" w14:paraId="5BC4D54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3FE079" w14:textId="29378B1E" w:rsidR="00761630" w:rsidRDefault="00761630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936CE1" w14:textId="52E0D4D0" w:rsid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761630" w14:paraId="4DD449A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43E262" w14:textId="641963AD" w:rsidR="00761630" w:rsidRDefault="00761630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50AB9B" w14:textId="3D11DAE9" w:rsid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58C62531" w14:textId="77777777" w:rsidR="00690657" w:rsidRDefault="00690657" w:rsidP="00690657"/>
          <w:p w14:paraId="448DB9CB" w14:textId="0FB5977E" w:rsidR="00A9531D" w:rsidRPr="00690657" w:rsidRDefault="00761630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C4A577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1D774B" w14:textId="5762BD6B" w:rsidR="007107BE" w:rsidRDefault="00761630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7623DA" w14:textId="462CF52A" w:rsidR="007107BE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18077</w:t>
                  </w:r>
                </w:p>
              </w:tc>
            </w:tr>
            <w:tr w:rsidR="00761630" w14:paraId="336AE36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E2CC85" w14:textId="26A3B3A0" w:rsidR="00761630" w:rsidRDefault="00761630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CCE49B" w14:textId="712ED198" w:rsid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20661</w:t>
                  </w:r>
                </w:p>
              </w:tc>
            </w:tr>
            <w:tr w:rsidR="00761630" w14:paraId="42C9B49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7D30F4" w14:textId="4F211E6E" w:rsidR="00761630" w:rsidRDefault="00761630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CBB41F" w14:textId="44993030" w:rsid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27.26</w:t>
                  </w:r>
                </w:p>
              </w:tc>
            </w:tr>
            <w:tr w:rsidR="00761630" w14:paraId="438E5B4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A5FF2D" w14:textId="47511753" w:rsidR="00761630" w:rsidRDefault="00761630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3B35DE" w14:textId="0CF8A525" w:rsid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61.5</w:t>
                  </w:r>
                </w:p>
              </w:tc>
            </w:tr>
            <w:tr w:rsidR="00761630" w14:paraId="2C27D8F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E184F7" w14:textId="0FBB7DA9" w:rsidR="00761630" w:rsidRDefault="00761630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B6E2CE" w14:textId="26D06E86" w:rsid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1.24</w:t>
                  </w:r>
                </w:p>
              </w:tc>
            </w:tr>
            <w:tr w:rsidR="00761630" w14:paraId="6FDC962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14FF4E" w14:textId="7C78A23D" w:rsidR="00761630" w:rsidRDefault="00761630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93381E" w14:textId="3AF50329" w:rsid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761630" w14:paraId="7D5F4E7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B05249" w14:textId="4C52BC1E" w:rsidR="00761630" w:rsidRDefault="00761630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518B71" w14:textId="1D07B96C" w:rsidR="00761630" w:rsidRDefault="0076163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761630" w14:paraId="5E20662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149342" w14:textId="1BFBD956" w:rsidR="00761630" w:rsidRDefault="00761630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6209D8" w14:textId="77777777" w:rsidR="00761630" w:rsidRDefault="0076163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6AD2B8E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1B0A079C" w14:textId="4DDA1CA6" w:rsidR="00D803B1" w:rsidRDefault="00761630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389DB94" wp14:editId="7F2275BB">
                        <wp:extent cx="6711315" cy="4386580"/>
                        <wp:effectExtent l="0" t="0" r="0" b="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4386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046FD5D" w14:textId="76B00F10" w:rsidR="00A61A59" w:rsidRPr="00F077CB" w:rsidRDefault="00A61A59" w:rsidP="000A7C6B"/>
        </w:tc>
      </w:tr>
    </w:tbl>
    <w:p w14:paraId="2196F941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14:paraId="64157159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7E4F167" w14:textId="12A2BC73" w:rsidR="00EC2432" w:rsidRDefault="00761630" w:rsidP="000A7C6B">
            <w:pPr>
              <w:pStyle w:val="Heading1"/>
              <w:outlineLvl w:val="0"/>
            </w:pPr>
            <w:bookmarkStart w:id="14" w:name="_Toc243733152"/>
            <w:bookmarkStart w:id="15" w:name="_Toc245020120"/>
            <w:bookmarkStart w:id="16" w:name="_Toc245020152"/>
            <w:bookmarkStart w:id="17" w:name="_Toc62767223"/>
            <w:r>
              <w:lastRenderedPageBreak/>
              <w:t>Study Results</w:t>
            </w:r>
            <w:bookmarkEnd w:id="17"/>
          </w:p>
          <w:p w14:paraId="24079DCD" w14:textId="3D27DEA0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356"/>
              <w:gridCol w:w="2287"/>
              <w:gridCol w:w="2255"/>
            </w:tblGrid>
            <w:tr w:rsidR="00761630" w14:paraId="053D999C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E2666C" w14:textId="1211DA88" w:rsidR="00761630" w:rsidRDefault="00761630" w:rsidP="0076163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80180D" w14:textId="6382D960" w:rsidR="00761630" w:rsidRDefault="00761630" w:rsidP="0076163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2763E5" w14:textId="23D4D4E9" w:rsidR="00761630" w:rsidRDefault="00761630" w:rsidP="0076163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E30125F" w14:textId="7E616F0C" w:rsidR="00761630" w:rsidRDefault="00761630" w:rsidP="0076163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61630" w14:paraId="5C63FABE" w14:textId="77777777" w:rsidTr="00D258E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73ABA02" w14:textId="1B57B368" w:rsidR="00761630" w:rsidRPr="004D2956" w:rsidRDefault="00761630" w:rsidP="0076163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2FEAB62" w14:textId="6F9C92F3" w:rsidR="00761630" w:rsidRPr="004D2956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5170B19" w14:textId="77777777" w:rsidR="00761630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5.616e+03 N/m^2</w:t>
                  </w:r>
                </w:p>
                <w:p w14:paraId="4F017B1C" w14:textId="00119753" w:rsidR="00761630" w:rsidRPr="004D2956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10118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2571F39" w14:textId="77777777" w:rsidR="00761630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2.919e+08 N/m^2</w:t>
                  </w:r>
                </w:p>
                <w:p w14:paraId="06DCB6F8" w14:textId="2355B7E2" w:rsidR="00761630" w:rsidRPr="004D2956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717</w:t>
                  </w:r>
                </w:p>
              </w:tc>
            </w:tr>
            <w:tr w:rsidR="00761630" w14:paraId="4DB9C339" w14:textId="77777777" w:rsidTr="00D258E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974323" w14:textId="691F2D89" w:rsidR="00761630" w:rsidRDefault="00761630" w:rsidP="0076163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C22D295" wp14:editId="48DD7611">
                        <wp:extent cx="6646545" cy="4344035"/>
                        <wp:effectExtent l="0" t="0" r="1905" b="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4344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FF74FB5" w14:textId="79A0B56C" w:rsidR="00761630" w:rsidRPr="004D2956" w:rsidRDefault="00761630" w:rsidP="0076163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UGV mk 3_sim-Drop Test 4-Stress-Stress1</w:t>
                  </w:r>
                </w:p>
              </w:tc>
            </w:tr>
          </w:tbl>
          <w:p w14:paraId="3D94746B" w14:textId="6A8344D6" w:rsidR="00761630" w:rsidRDefault="0076163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41"/>
              <w:gridCol w:w="2235"/>
            </w:tblGrid>
            <w:tr w:rsidR="00761630" w14:paraId="760C5A0D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D591BF" w14:textId="791F0ED4" w:rsidR="00761630" w:rsidRDefault="00761630" w:rsidP="0076163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454E03" w14:textId="174930C9" w:rsidR="00761630" w:rsidRDefault="00761630" w:rsidP="0076163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CEAC38" w14:textId="7A24C13D" w:rsidR="00761630" w:rsidRDefault="00761630" w:rsidP="0076163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3B1C62C" w14:textId="43C51F4F" w:rsidR="00761630" w:rsidRDefault="00761630" w:rsidP="0076163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61630" w14:paraId="2E23CFC1" w14:textId="77777777" w:rsidTr="00D258E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2E79D48" w14:textId="7AD392F5" w:rsidR="00761630" w:rsidRPr="004D2956" w:rsidRDefault="00761630" w:rsidP="0076163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89B70A" w14:textId="6EB45A4F" w:rsidR="00761630" w:rsidRPr="004D2956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CE7226" w14:textId="77777777" w:rsidR="00761630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2.635e-03 mm</w:t>
                  </w:r>
                </w:p>
                <w:p w14:paraId="303FB2FB" w14:textId="1BFDEA1B" w:rsidR="00761630" w:rsidRPr="004D2956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335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122B0AD" w14:textId="77777777" w:rsidR="00761630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3.727e+00 mm</w:t>
                  </w:r>
                </w:p>
                <w:p w14:paraId="16C21171" w14:textId="2AE08E87" w:rsidR="00761630" w:rsidRPr="004D2956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9957</w:t>
                  </w:r>
                </w:p>
              </w:tc>
            </w:tr>
            <w:tr w:rsidR="00761630" w14:paraId="212BB1D9" w14:textId="77777777" w:rsidTr="00D258E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E5DF54" w14:textId="284B9C81" w:rsidR="00761630" w:rsidRDefault="00761630" w:rsidP="0076163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7BFD4C8" wp14:editId="08183B65">
                        <wp:extent cx="6646545" cy="4344035"/>
                        <wp:effectExtent l="0" t="0" r="1905" b="0"/>
                        <wp:docPr id="30" name="Picture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"/>
                                <pic:cNvPicPr/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4344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3B5668B" w14:textId="59FF2EFD" w:rsidR="00761630" w:rsidRPr="004D2956" w:rsidRDefault="00761630" w:rsidP="0076163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UGV mk 3_sim-Drop Test 4-Displacement-Displacement1</w:t>
                  </w:r>
                </w:p>
              </w:tc>
            </w:tr>
          </w:tbl>
          <w:p w14:paraId="48F4AB7F" w14:textId="24529306" w:rsidR="00761630" w:rsidRDefault="0076163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761630" w14:paraId="2F29928F" w14:textId="77777777" w:rsidTr="00D258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AFE1B8" w14:textId="693905C0" w:rsidR="00761630" w:rsidRDefault="00761630" w:rsidP="0076163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373372D" w14:textId="1D5148FB" w:rsidR="00761630" w:rsidRDefault="00761630" w:rsidP="0076163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18590A" w14:textId="3457D0C8" w:rsidR="00761630" w:rsidRDefault="00761630" w:rsidP="0076163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F1CCE78" w14:textId="711D6229" w:rsidR="00761630" w:rsidRDefault="00761630" w:rsidP="0076163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61630" w14:paraId="70A869D3" w14:textId="77777777" w:rsidTr="00D258E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8E83DEE" w14:textId="676D99B9" w:rsidR="00761630" w:rsidRPr="004D2956" w:rsidRDefault="00761630" w:rsidP="0076163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9CC654" w14:textId="45B139BF" w:rsidR="00761630" w:rsidRPr="004D2956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E72A71" w14:textId="77777777" w:rsidR="00761630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3.473e-08 </w:t>
                  </w:r>
                </w:p>
                <w:p w14:paraId="09714974" w14:textId="5053FC6E" w:rsidR="00761630" w:rsidRPr="004D2956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5595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DB71AEB" w14:textId="77777777" w:rsidR="00761630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1.479e-01 </w:t>
                  </w:r>
                </w:p>
                <w:p w14:paraId="5A1B9ED0" w14:textId="349090A0" w:rsidR="00761630" w:rsidRPr="004D2956" w:rsidRDefault="00761630" w:rsidP="007616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3841</w:t>
                  </w:r>
                </w:p>
              </w:tc>
            </w:tr>
            <w:tr w:rsidR="00761630" w14:paraId="3205183A" w14:textId="77777777" w:rsidTr="00D258E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F0C2CF" w14:textId="3F600FF3" w:rsidR="00761630" w:rsidRDefault="00761630" w:rsidP="0076163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6350BED5" wp14:editId="1C5D8746">
                        <wp:extent cx="6646545" cy="4344035"/>
                        <wp:effectExtent l="0" t="0" r="1905" b="0"/>
                        <wp:docPr id="31" name="Picture 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"/>
                                <pic:cNvPicPr/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4344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6E3C1E" w14:textId="71B5E3D8" w:rsidR="00761630" w:rsidRPr="004D2956" w:rsidRDefault="00761630" w:rsidP="0076163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UGV mk 3_sim-Drop Test 4-Strain-Strain1</w:t>
                  </w:r>
                </w:p>
              </w:tc>
            </w:tr>
          </w:tbl>
          <w:p w14:paraId="0EDF01B5" w14:textId="77777777" w:rsidR="00761630" w:rsidRPr="000B04D4" w:rsidRDefault="00761630" w:rsidP="000A7C6B"/>
          <w:bookmarkEnd w:id="14"/>
          <w:bookmarkEnd w:id="15"/>
          <w:bookmarkEnd w:id="16"/>
          <w:p w14:paraId="36F4B01F" w14:textId="59CA1CB9" w:rsidR="00EC2432" w:rsidRDefault="00EC2432" w:rsidP="000A7C6B"/>
        </w:tc>
      </w:tr>
    </w:tbl>
    <w:p w14:paraId="25AA463D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0B1701" w14:paraId="2FD1943C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920866B" w14:textId="297DE754" w:rsidR="000B1701" w:rsidRDefault="00761630" w:rsidP="00761630">
            <w:pPr>
              <w:pStyle w:val="Heading1"/>
            </w:pPr>
            <w:bookmarkStart w:id="18" w:name="_Toc62767224"/>
            <w:r>
              <w:t>Conclusion</w:t>
            </w:r>
            <w:bookmarkEnd w:id="18"/>
          </w:p>
        </w:tc>
      </w:tr>
    </w:tbl>
    <w:p w14:paraId="21CE9D43" w14:textId="15361F18" w:rsidR="00AC3438" w:rsidRPr="00AC3438" w:rsidRDefault="00AC3438" w:rsidP="00FE0924"/>
    <w:sectPr w:rsidR="00AC3438" w:rsidRPr="00AC3438" w:rsidSect="00761630">
      <w:footerReference w:type="default" r:id="rId36"/>
      <w:footerReference w:type="first" r:id="rId37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AB703" w14:textId="77777777" w:rsidR="00761630" w:rsidRDefault="00761630" w:rsidP="00F25CD7">
      <w:pPr>
        <w:spacing w:after="0" w:line="240" w:lineRule="auto"/>
      </w:pPr>
      <w:r>
        <w:separator/>
      </w:r>
    </w:p>
  </w:endnote>
  <w:endnote w:type="continuationSeparator" w:id="0">
    <w:p w14:paraId="65487367" w14:textId="77777777" w:rsidR="00761630" w:rsidRDefault="00761630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2"/>
      <w:gridCol w:w="3848"/>
      <w:gridCol w:w="4442"/>
      <w:gridCol w:w="541"/>
    </w:tblGrid>
    <w:tr w:rsidR="00DC4D2F" w14:paraId="076C1467" w14:textId="77777777" w:rsidTr="003E1AE9">
      <w:tc>
        <w:tcPr>
          <w:tcW w:w="867" w:type="pct"/>
        </w:tcPr>
        <w:p w14:paraId="722855C5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BE2E8FD" wp14:editId="0B110E73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06F5A8F" w14:textId="530EBA86" w:rsidR="00DC4D2F" w:rsidRDefault="00761630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AF1DA52" w14:textId="37B46450" w:rsidR="00DC4D2F" w:rsidRDefault="0076163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UGV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mk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3_sim</w:t>
          </w:r>
        </w:p>
      </w:tc>
      <w:tc>
        <w:tcPr>
          <w:tcW w:w="0" w:type="auto"/>
          <w:vAlign w:val="bottom"/>
        </w:tcPr>
        <w:p w14:paraId="4B51425F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58575762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12D1E3E8" w14:textId="77777777" w:rsidTr="00BF0BC4">
      <w:tc>
        <w:tcPr>
          <w:tcW w:w="1908" w:type="dxa"/>
        </w:tcPr>
        <w:p w14:paraId="7D289971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86411C5" wp14:editId="220A6AB1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9936D07" w14:textId="648F7C28" w:rsidR="00DC4D2F" w:rsidRDefault="00761630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47CA6B73" w14:textId="26EF82E3" w:rsidR="00DC4D2F" w:rsidRDefault="0076163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UGV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mk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3_sim</w:t>
          </w:r>
        </w:p>
      </w:tc>
      <w:tc>
        <w:tcPr>
          <w:tcW w:w="360" w:type="dxa"/>
          <w:vAlign w:val="bottom"/>
        </w:tcPr>
        <w:p w14:paraId="3B8906AD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920F295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12CE9" w14:textId="77777777" w:rsidR="00761630" w:rsidRDefault="00761630" w:rsidP="00F25CD7">
      <w:pPr>
        <w:spacing w:after="0" w:line="240" w:lineRule="auto"/>
      </w:pPr>
      <w:r>
        <w:separator/>
      </w:r>
    </w:p>
  </w:footnote>
  <w:footnote w:type="continuationSeparator" w:id="0">
    <w:p w14:paraId="2374E86B" w14:textId="77777777" w:rsidR="00761630" w:rsidRDefault="00761630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61630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1630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BBDA7"/>
  <w15:docId w15:val="{58938F30-3D1B-44B8-AE97-86399AEFE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jpg"/><Relationship Id="rId42" Type="http://schemas.openxmlformats.org/officeDocument/2006/relationships/customXml" Target="../customXml/item4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footer" Target="footer2.xml"/><Relationship Id="rId40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6EEF9EB27E1F4C8A977E41467C3BE7" ma:contentTypeVersion="6" ma:contentTypeDescription="Create a new document." ma:contentTypeScope="" ma:versionID="55e0e7fd10671efe4d297c647a1ef360">
  <xsd:schema xmlns:xsd="http://www.w3.org/2001/XMLSchema" xmlns:xs="http://www.w3.org/2001/XMLSchema" xmlns:p="http://schemas.microsoft.com/office/2006/metadata/properties" xmlns:ns2="b62b386a-4a3a-4762-a24a-76d7be4f2935" targetNamespace="http://schemas.microsoft.com/office/2006/metadata/properties" ma:root="true" ma:fieldsID="e5e4a137b4880b1d9d599bc0ef84d07f" ns2:_="">
    <xsd:import namespace="b62b386a-4a3a-4762-a24a-76d7be4f29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2b386a-4a3a-4762-a24a-76d7be4f29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1843D0-1E8E-4956-B6F3-222FDBCE61CF}"/>
</file>

<file path=customXml/itemProps3.xml><?xml version="1.0" encoding="utf-8"?>
<ds:datastoreItem xmlns:ds="http://schemas.openxmlformats.org/officeDocument/2006/customXml" ds:itemID="{0F2E4462-18DA-47D9-BD43-590040214FE9}"/>
</file>

<file path=customXml/itemProps4.xml><?xml version="1.0" encoding="utf-8"?>
<ds:datastoreItem xmlns:ds="http://schemas.openxmlformats.org/officeDocument/2006/customXml" ds:itemID="{81D38345-7FAD-44B5-AEC4-794C7484670C}"/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13</Pages>
  <Words>1476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Saptarshi Joshi</dc:creator>
  <cp:lastModifiedBy>Joshi Saptarshi Yogesh</cp:lastModifiedBy>
  <cp:revision>1</cp:revision>
  <dcterms:created xsi:type="dcterms:W3CDTF">2021-01-28T17:29:00Z</dcterms:created>
  <dcterms:modified xsi:type="dcterms:W3CDTF">2021-01-28T17:29:00Z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0x010100B26EEF9EB27E1F4C8A977E41467C3BE7</vt:lpwstr>
  </property>
</Properties>
</file>